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page" w:horzAnchor="margin" w:tblpY="913"/>
        <w:tblW w:w="0" w:type="auto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833"/>
        <w:gridCol w:w="236"/>
        <w:gridCol w:w="6731"/>
      </w:tblGrid>
      <w:tr w:rsidR="00B25617" w14:paraId="4889C15A" w14:textId="77777777" w:rsidTr="0049580B">
        <w:trPr>
          <w:trHeight w:val="4087"/>
        </w:trPr>
        <w:tc>
          <w:tcPr>
            <w:tcW w:w="0" w:type="auto"/>
            <w:vAlign w:val="bottom"/>
          </w:tcPr>
          <w:p w14:paraId="70D8D3BC" w14:textId="55DC4D5B" w:rsidR="001B2ABD" w:rsidRDefault="00B25617" w:rsidP="0049580B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7F908B79" wp14:editId="020D7847">
                  <wp:extent cx="1600200" cy="19081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2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881" cy="1930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14:paraId="493FD406" w14:textId="77777777" w:rsidR="001B2ABD" w:rsidRPr="00174336" w:rsidRDefault="001B2ABD" w:rsidP="0049580B">
            <w:pPr>
              <w:tabs>
                <w:tab w:val="left" w:pos="990"/>
              </w:tabs>
              <w:rPr>
                <w:sz w:val="96"/>
                <w:szCs w:val="96"/>
              </w:rPr>
            </w:pPr>
          </w:p>
        </w:tc>
        <w:tc>
          <w:tcPr>
            <w:tcW w:w="0" w:type="auto"/>
            <w:vAlign w:val="bottom"/>
          </w:tcPr>
          <w:p w14:paraId="30B5C66B" w14:textId="77777777" w:rsidR="001B2ABD" w:rsidRPr="00174336" w:rsidRDefault="00174336" w:rsidP="0049580B">
            <w:pPr>
              <w:pStyle w:val="Title"/>
            </w:pPr>
            <w:r w:rsidRPr="00174336">
              <w:t>jOEL fernandes</w:t>
            </w:r>
          </w:p>
        </w:tc>
      </w:tr>
      <w:tr w:rsidR="00B25617" w14:paraId="59A04342" w14:textId="77777777" w:rsidTr="0049580B">
        <w:trPr>
          <w:trHeight w:val="8853"/>
        </w:trPr>
        <w:tc>
          <w:tcPr>
            <w:tcW w:w="0" w:type="auto"/>
          </w:tcPr>
          <w:p w14:paraId="67CB624C" w14:textId="77777777" w:rsidR="001B2ABD" w:rsidRDefault="001B2ABD" w:rsidP="0049580B">
            <w:pPr>
              <w:pStyle w:val="Heading3"/>
            </w:pPr>
          </w:p>
          <w:p w14:paraId="0086FE31" w14:textId="77777777" w:rsidR="00036450" w:rsidRDefault="00A61B22" w:rsidP="0049580B">
            <w:r>
              <w:t xml:space="preserve">Results </w:t>
            </w:r>
            <w:r w:rsidR="00242015">
              <w:t>driven;</w:t>
            </w:r>
            <w:r w:rsidR="002F0D5D">
              <w:t xml:space="preserve"> </w:t>
            </w:r>
            <w:r>
              <w:t>customer focused</w:t>
            </w:r>
            <w:r w:rsidR="00242015">
              <w:t xml:space="preserve">, </w:t>
            </w:r>
            <w:r w:rsidR="009F2FC9">
              <w:t>deliver</w:t>
            </w:r>
            <w:r w:rsidR="00242015">
              <w:t xml:space="preserve"> fast and accurate results, </w:t>
            </w:r>
            <w:r w:rsidR="009F2FC9">
              <w:t>self-motivated</w:t>
            </w:r>
          </w:p>
          <w:sdt>
            <w:sdtPr>
              <w:id w:val="-1954003311"/>
              <w:placeholder>
                <w:docPart w:val="BDAC86E58B39472595E255990D821FC2"/>
              </w:placeholder>
              <w:temporary/>
              <w:showingPlcHdr/>
              <w15:appearance w15:val="hidden"/>
            </w:sdtPr>
            <w:sdtEndPr/>
            <w:sdtContent>
              <w:p w14:paraId="55D24596" w14:textId="77777777" w:rsidR="00036450" w:rsidRPr="00CB0055" w:rsidRDefault="00CB0055" w:rsidP="0049580B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58145425F64B45C4A7624CB1F1ADEB8A"/>
              </w:placeholder>
              <w:temporary/>
              <w:showingPlcHdr/>
              <w15:appearance w15:val="hidden"/>
            </w:sdtPr>
            <w:sdtEndPr/>
            <w:sdtContent>
              <w:p w14:paraId="7EC476A3" w14:textId="77777777" w:rsidR="004D3011" w:rsidRDefault="004D3011" w:rsidP="0049580B">
                <w:r w:rsidRPr="004D3011">
                  <w:t>PHONE:</w:t>
                </w:r>
              </w:p>
            </w:sdtContent>
          </w:sdt>
          <w:p w14:paraId="52084D24" w14:textId="77777777" w:rsidR="004D3011" w:rsidRDefault="00174336" w:rsidP="0049580B">
            <w:r>
              <w:t>647-901-7266</w:t>
            </w:r>
          </w:p>
          <w:p w14:paraId="238436B8" w14:textId="77777777" w:rsidR="00174336" w:rsidRDefault="00174336" w:rsidP="0049580B"/>
          <w:sdt>
            <w:sdtPr>
              <w:id w:val="-240260293"/>
              <w:placeholder>
                <w:docPart w:val="02F1FB11AC5C4C89A618764E761DE3C7"/>
              </w:placeholder>
              <w:temporary/>
              <w:showingPlcHdr/>
              <w15:appearance w15:val="hidden"/>
            </w:sdtPr>
            <w:sdtEndPr/>
            <w:sdtContent>
              <w:p w14:paraId="2234061D" w14:textId="77777777" w:rsidR="004D3011" w:rsidRDefault="004D3011" w:rsidP="0049580B">
                <w:r w:rsidRPr="004D3011">
                  <w:t>EMAIL:</w:t>
                </w:r>
              </w:p>
            </w:sdtContent>
          </w:sdt>
          <w:p w14:paraId="40DB5523" w14:textId="77573113" w:rsidR="00036450" w:rsidRPr="00E4381A" w:rsidRDefault="00CA5718" w:rsidP="0049580B">
            <w:pPr>
              <w:rPr>
                <w:rStyle w:val="Hyperlink"/>
              </w:rPr>
            </w:pPr>
            <w:r>
              <w:t>Jferna73@uwo.ca</w:t>
            </w:r>
          </w:p>
          <w:p w14:paraId="395DE7F2" w14:textId="77777777" w:rsidR="004D3011" w:rsidRPr="00CB0055" w:rsidRDefault="0049580B" w:rsidP="0049580B">
            <w:pPr>
              <w:pStyle w:val="Heading3"/>
            </w:pPr>
            <w:r>
              <w:t xml:space="preserve">Skills </w:t>
            </w:r>
          </w:p>
          <w:p w14:paraId="62980CA6" w14:textId="77777777" w:rsidR="004D3011" w:rsidRDefault="0049580B" w:rsidP="0049580B">
            <w:r>
              <w:t>Team Player</w:t>
            </w:r>
          </w:p>
          <w:p w14:paraId="7E2A1F0F" w14:textId="77777777" w:rsidR="004D3011" w:rsidRDefault="0049580B" w:rsidP="0049580B">
            <w:r>
              <w:t>Quick learner</w:t>
            </w:r>
          </w:p>
          <w:p w14:paraId="30F66BBA" w14:textId="77777777" w:rsidR="00273DCE" w:rsidRDefault="0049580B" w:rsidP="0049580B">
            <w:r>
              <w:t>Time Management</w:t>
            </w:r>
          </w:p>
          <w:p w14:paraId="788F79FC" w14:textId="77777777" w:rsidR="00273DCE" w:rsidRDefault="00273DCE" w:rsidP="0049580B">
            <w:r>
              <w:t>Critical thinking</w:t>
            </w:r>
          </w:p>
          <w:p w14:paraId="3347BA53" w14:textId="77777777" w:rsidR="00273DCE" w:rsidRDefault="00273DCE" w:rsidP="0049580B">
            <w:r>
              <w:t xml:space="preserve">Attention to detail </w:t>
            </w:r>
          </w:p>
          <w:p w14:paraId="61C3CCB4" w14:textId="77777777" w:rsidR="00273DCE" w:rsidRDefault="00273DCE" w:rsidP="0049580B"/>
          <w:p w14:paraId="2F910B54" w14:textId="77777777" w:rsidR="00273DCE" w:rsidRPr="00CB0055" w:rsidRDefault="00273DCE" w:rsidP="00273DCE">
            <w:pPr>
              <w:pStyle w:val="Heading3"/>
            </w:pPr>
            <w:r>
              <w:t xml:space="preserve">Certification </w:t>
            </w:r>
          </w:p>
          <w:p w14:paraId="6A6C6B9B" w14:textId="77777777" w:rsidR="00273DCE" w:rsidRDefault="00273DCE" w:rsidP="00273DCE">
            <w:r>
              <w:t>Compliance officer (CAMLI AML/ATF)</w:t>
            </w:r>
          </w:p>
          <w:p w14:paraId="5C690E32" w14:textId="77777777" w:rsidR="00273DCE" w:rsidRDefault="00273DCE" w:rsidP="0049580B">
            <w:r>
              <w:t>National Lifeguard</w:t>
            </w:r>
          </w:p>
          <w:p w14:paraId="45527BCA" w14:textId="77777777" w:rsidR="00273DCE" w:rsidRDefault="00273DCE" w:rsidP="0049580B">
            <w:r>
              <w:t>Swimming Instructor</w:t>
            </w:r>
          </w:p>
          <w:p w14:paraId="0863D63E" w14:textId="77777777" w:rsidR="00273DCE" w:rsidRDefault="00273DCE" w:rsidP="0049580B">
            <w:r>
              <w:t xml:space="preserve">CPR A and B </w:t>
            </w:r>
          </w:p>
          <w:p w14:paraId="791EC48A" w14:textId="77777777" w:rsidR="004D3011" w:rsidRDefault="00273DCE" w:rsidP="0049580B">
            <w:r>
              <w:t xml:space="preserve"> </w:t>
            </w:r>
          </w:p>
          <w:p w14:paraId="2C66CEEE" w14:textId="77777777" w:rsidR="00273DCE" w:rsidRDefault="00273DCE" w:rsidP="0049580B"/>
          <w:p w14:paraId="7F1D5068" w14:textId="77777777" w:rsidR="00273DCE" w:rsidRPr="00CB0055" w:rsidRDefault="00273DCE" w:rsidP="00273DCE">
            <w:pPr>
              <w:pStyle w:val="Heading3"/>
            </w:pPr>
            <w:r>
              <w:t xml:space="preserve">hobbies </w:t>
            </w:r>
          </w:p>
          <w:p w14:paraId="22A29EB8" w14:textId="77777777" w:rsidR="00273DCE" w:rsidRDefault="00273DCE" w:rsidP="00273DCE">
            <w:r>
              <w:t xml:space="preserve">Sports </w:t>
            </w:r>
          </w:p>
          <w:p w14:paraId="53AFB2EA" w14:textId="77777777" w:rsidR="00273DCE" w:rsidRDefault="00273DCE" w:rsidP="00273DCE">
            <w:r>
              <w:t>Music</w:t>
            </w:r>
          </w:p>
          <w:p w14:paraId="166F8C15" w14:textId="77777777" w:rsidR="00273DCE" w:rsidRDefault="00273DCE" w:rsidP="00273DCE">
            <w:r>
              <w:t xml:space="preserve">Sailing </w:t>
            </w:r>
          </w:p>
          <w:p w14:paraId="505DC9A2" w14:textId="77777777" w:rsidR="00273DCE" w:rsidRDefault="004B3CE8" w:rsidP="00273DCE">
            <w:r>
              <w:t xml:space="preserve">Photography </w:t>
            </w:r>
          </w:p>
          <w:p w14:paraId="390D3B0C" w14:textId="77777777" w:rsidR="00273DCE" w:rsidRDefault="00273DCE" w:rsidP="00273DCE">
            <w:r>
              <w:t xml:space="preserve">  </w:t>
            </w:r>
          </w:p>
          <w:p w14:paraId="4B9F041D" w14:textId="77777777" w:rsidR="00273DCE" w:rsidRDefault="00273DCE" w:rsidP="0049580B"/>
          <w:p w14:paraId="2E6DB4B0" w14:textId="77777777" w:rsidR="00273DCE" w:rsidRDefault="00273DCE" w:rsidP="0049580B"/>
          <w:p w14:paraId="41B989D9" w14:textId="77777777" w:rsidR="0049580B" w:rsidRPr="004D3011" w:rsidRDefault="0049580B" w:rsidP="0049580B"/>
        </w:tc>
        <w:tc>
          <w:tcPr>
            <w:tcW w:w="0" w:type="auto"/>
          </w:tcPr>
          <w:p w14:paraId="05EA0F5F" w14:textId="77777777" w:rsidR="001B2ABD" w:rsidRDefault="001B2ABD" w:rsidP="0049580B">
            <w:pPr>
              <w:tabs>
                <w:tab w:val="left" w:pos="990"/>
              </w:tabs>
            </w:pPr>
          </w:p>
        </w:tc>
        <w:tc>
          <w:tcPr>
            <w:tcW w:w="0" w:type="auto"/>
          </w:tcPr>
          <w:sdt>
            <w:sdtPr>
              <w:id w:val="1049110328"/>
              <w:placeholder>
                <w:docPart w:val="EB826FD25CC349CABD5F65F66DD74485"/>
              </w:placeholder>
              <w:temporary/>
              <w:showingPlcHdr/>
              <w15:appearance w15:val="hidden"/>
            </w:sdtPr>
            <w:sdtEndPr/>
            <w:sdtContent>
              <w:p w14:paraId="7F5C5233" w14:textId="77777777" w:rsidR="001B2ABD" w:rsidRDefault="00E25A26" w:rsidP="0049580B">
                <w:pPr>
                  <w:pStyle w:val="Heading2"/>
                </w:pPr>
                <w:r w:rsidRPr="00A61B22">
                  <w:rPr>
                    <w:sz w:val="20"/>
                    <w:szCs w:val="24"/>
                  </w:rPr>
                  <w:t>EDUCATION</w:t>
                </w:r>
              </w:p>
            </w:sdtContent>
          </w:sdt>
          <w:p w14:paraId="2879BE49" w14:textId="6185B8AE" w:rsidR="00B25617" w:rsidRDefault="00B25617" w:rsidP="00B25617">
            <w:pPr>
              <w:pStyle w:val="Heading4"/>
              <w:rPr>
                <w:sz w:val="16"/>
                <w:szCs w:val="20"/>
              </w:rPr>
            </w:pPr>
            <w:r w:rsidRPr="00A61B22">
              <w:rPr>
                <w:sz w:val="16"/>
                <w:szCs w:val="20"/>
              </w:rPr>
              <w:t xml:space="preserve">University of Western Ontario  </w:t>
            </w:r>
          </w:p>
          <w:p w14:paraId="620AD3F5" w14:textId="174DBEB6" w:rsidR="00B25617" w:rsidRPr="00E077BD" w:rsidRDefault="00B25617" w:rsidP="00B25617">
            <w:pPr>
              <w:rPr>
                <w:sz w:val="14"/>
                <w:szCs w:val="14"/>
              </w:rPr>
            </w:pPr>
            <w:r w:rsidRPr="00E077BD">
              <w:rPr>
                <w:sz w:val="14"/>
                <w:szCs w:val="14"/>
              </w:rPr>
              <w:t>2020 – 2020</w:t>
            </w:r>
          </w:p>
          <w:p w14:paraId="441345E3" w14:textId="2315222E" w:rsidR="00B25617" w:rsidRPr="00E077BD" w:rsidRDefault="00B25617" w:rsidP="00B25617">
            <w:pPr>
              <w:rPr>
                <w:sz w:val="14"/>
                <w:szCs w:val="14"/>
              </w:rPr>
            </w:pPr>
            <w:r w:rsidRPr="00E077BD">
              <w:rPr>
                <w:sz w:val="14"/>
                <w:szCs w:val="14"/>
              </w:rPr>
              <w:t>Data Analytics</w:t>
            </w:r>
          </w:p>
          <w:p w14:paraId="29B539DE" w14:textId="77777777" w:rsidR="00B25617" w:rsidRDefault="00B25617" w:rsidP="0049580B">
            <w:pPr>
              <w:pStyle w:val="Heading4"/>
              <w:rPr>
                <w:sz w:val="16"/>
                <w:szCs w:val="20"/>
              </w:rPr>
            </w:pPr>
          </w:p>
          <w:p w14:paraId="13CA728E" w14:textId="26AF2F45" w:rsidR="00036450" w:rsidRPr="00A61B22" w:rsidRDefault="00174336" w:rsidP="0049580B">
            <w:pPr>
              <w:pStyle w:val="Heading4"/>
              <w:rPr>
                <w:sz w:val="16"/>
                <w:szCs w:val="20"/>
              </w:rPr>
            </w:pPr>
            <w:r w:rsidRPr="00A61B22">
              <w:rPr>
                <w:sz w:val="16"/>
                <w:szCs w:val="20"/>
              </w:rPr>
              <w:t xml:space="preserve">University </w:t>
            </w:r>
            <w:r w:rsidR="002F0D5D" w:rsidRPr="00A61B22">
              <w:rPr>
                <w:sz w:val="16"/>
                <w:szCs w:val="20"/>
              </w:rPr>
              <w:t>of</w:t>
            </w:r>
            <w:r w:rsidRPr="00A61B22">
              <w:rPr>
                <w:sz w:val="16"/>
                <w:szCs w:val="20"/>
              </w:rPr>
              <w:t xml:space="preserve"> Western Ontario  </w:t>
            </w:r>
          </w:p>
          <w:p w14:paraId="58996729" w14:textId="77777777" w:rsidR="00036450" w:rsidRPr="00A61B22" w:rsidRDefault="00174336" w:rsidP="0049580B">
            <w:pPr>
              <w:pStyle w:val="Date"/>
              <w:rPr>
                <w:sz w:val="16"/>
                <w:szCs w:val="20"/>
              </w:rPr>
            </w:pPr>
            <w:r w:rsidRPr="00A61B22">
              <w:rPr>
                <w:sz w:val="16"/>
                <w:szCs w:val="20"/>
              </w:rPr>
              <w:t>2015</w:t>
            </w:r>
            <w:r w:rsidR="00036450" w:rsidRPr="00A61B22">
              <w:rPr>
                <w:sz w:val="16"/>
                <w:szCs w:val="20"/>
              </w:rPr>
              <w:t xml:space="preserve"> - </w:t>
            </w:r>
            <w:r w:rsidRPr="00A61B22">
              <w:rPr>
                <w:sz w:val="16"/>
                <w:szCs w:val="20"/>
              </w:rPr>
              <w:t>2019</w:t>
            </w:r>
          </w:p>
          <w:p w14:paraId="101764DE" w14:textId="77777777" w:rsidR="004D3011" w:rsidRPr="00A61B22" w:rsidRDefault="00174336" w:rsidP="0049580B">
            <w:pPr>
              <w:rPr>
                <w:sz w:val="16"/>
                <w:szCs w:val="20"/>
              </w:rPr>
            </w:pPr>
            <w:r w:rsidRPr="00A61B22">
              <w:rPr>
                <w:sz w:val="16"/>
                <w:szCs w:val="20"/>
              </w:rPr>
              <w:t xml:space="preserve">B.A Criminology </w:t>
            </w:r>
          </w:p>
          <w:p w14:paraId="6C854B5F" w14:textId="77777777" w:rsidR="00036450" w:rsidRDefault="00036450" w:rsidP="0049580B"/>
          <w:p w14:paraId="50A97A97" w14:textId="77777777" w:rsidR="00036450" w:rsidRPr="00A61B22" w:rsidRDefault="00174336" w:rsidP="0049580B">
            <w:pPr>
              <w:pStyle w:val="Heading4"/>
              <w:rPr>
                <w:sz w:val="16"/>
                <w:szCs w:val="20"/>
              </w:rPr>
            </w:pPr>
            <w:r w:rsidRPr="00A61B22">
              <w:rPr>
                <w:sz w:val="16"/>
                <w:szCs w:val="20"/>
              </w:rPr>
              <w:t>St Ignatius Loyola</w:t>
            </w:r>
          </w:p>
          <w:p w14:paraId="10D0CF18" w14:textId="77777777" w:rsidR="00036450" w:rsidRPr="00A61B22" w:rsidRDefault="00174336" w:rsidP="0049580B">
            <w:pPr>
              <w:pStyle w:val="Date"/>
              <w:rPr>
                <w:sz w:val="16"/>
                <w:szCs w:val="20"/>
              </w:rPr>
            </w:pPr>
            <w:r w:rsidRPr="00A61B22">
              <w:rPr>
                <w:sz w:val="16"/>
                <w:szCs w:val="20"/>
              </w:rPr>
              <w:t>2012</w:t>
            </w:r>
            <w:r w:rsidR="00036450" w:rsidRPr="00A61B22">
              <w:rPr>
                <w:sz w:val="16"/>
                <w:szCs w:val="20"/>
              </w:rPr>
              <w:t xml:space="preserve"> - </w:t>
            </w:r>
            <w:r w:rsidRPr="00A61B22">
              <w:rPr>
                <w:sz w:val="16"/>
                <w:szCs w:val="20"/>
              </w:rPr>
              <w:t>2015</w:t>
            </w:r>
          </w:p>
          <w:p w14:paraId="7F63F79E" w14:textId="681AA362" w:rsidR="00B25617" w:rsidRPr="00A61B22" w:rsidRDefault="00174336" w:rsidP="0049580B">
            <w:pPr>
              <w:rPr>
                <w:sz w:val="16"/>
                <w:szCs w:val="20"/>
              </w:rPr>
            </w:pPr>
            <w:r w:rsidRPr="00A61B22">
              <w:rPr>
                <w:sz w:val="16"/>
                <w:szCs w:val="20"/>
              </w:rPr>
              <w:t xml:space="preserve">OSSD – Honors </w:t>
            </w:r>
          </w:p>
          <w:sdt>
            <w:sdtPr>
              <w:id w:val="1001553383"/>
              <w:placeholder>
                <w:docPart w:val="07C8982B022E4C90802F56C16034B82B"/>
              </w:placeholder>
              <w:temporary/>
              <w:showingPlcHdr/>
              <w15:appearance w15:val="hidden"/>
            </w:sdtPr>
            <w:sdtEndPr/>
            <w:sdtContent>
              <w:p w14:paraId="2C7FEB22" w14:textId="77777777" w:rsidR="00036450" w:rsidRDefault="00036450" w:rsidP="0049580B">
                <w:pPr>
                  <w:pStyle w:val="Heading2"/>
                </w:pPr>
                <w:r w:rsidRPr="00A61B22">
                  <w:rPr>
                    <w:sz w:val="20"/>
                    <w:szCs w:val="24"/>
                  </w:rPr>
                  <w:t>WORK EXPERIENCE</w:t>
                </w:r>
              </w:p>
            </w:sdtContent>
          </w:sdt>
          <w:p w14:paraId="1447FDC1" w14:textId="77777777" w:rsidR="00B25617" w:rsidRDefault="00B25617" w:rsidP="0049580B">
            <w:pPr>
              <w:pStyle w:val="Heading4"/>
            </w:pPr>
          </w:p>
          <w:p w14:paraId="635B9ACC" w14:textId="3AFBC9C0" w:rsidR="00B25617" w:rsidRDefault="00B25617" w:rsidP="00B25617">
            <w:pPr>
              <w:pStyle w:val="Heading4"/>
              <w:rPr>
                <w:bCs/>
              </w:rPr>
            </w:pPr>
            <w:r>
              <w:t xml:space="preserve">Toronto Dominion Bank – </w:t>
            </w:r>
            <w:r w:rsidR="00142DFC">
              <w:t xml:space="preserve">Loan &amp;Mortgage Specialist </w:t>
            </w:r>
          </w:p>
          <w:p w14:paraId="4C4E78EC" w14:textId="77A9829D" w:rsidR="00B25617" w:rsidRPr="00A61B22" w:rsidRDefault="00B25617" w:rsidP="00B25617">
            <w:pPr>
              <w:pStyle w:val="Date"/>
              <w:rPr>
                <w:b/>
                <w:bCs/>
                <w:sz w:val="16"/>
                <w:szCs w:val="20"/>
              </w:rPr>
            </w:pPr>
            <w:r>
              <w:rPr>
                <w:b/>
                <w:bCs/>
                <w:sz w:val="16"/>
                <w:szCs w:val="20"/>
              </w:rPr>
              <w:t>March 2020</w:t>
            </w:r>
            <w:r w:rsidRPr="00A61B22">
              <w:rPr>
                <w:b/>
                <w:bCs/>
                <w:sz w:val="16"/>
                <w:szCs w:val="20"/>
              </w:rPr>
              <w:t xml:space="preserve"> – Present </w:t>
            </w:r>
          </w:p>
          <w:p w14:paraId="7F52962F" w14:textId="5CEF1BB1" w:rsidR="00B25617" w:rsidRDefault="00B25617" w:rsidP="0049580B">
            <w:pPr>
              <w:pStyle w:val="Heading4"/>
            </w:pPr>
          </w:p>
          <w:p w14:paraId="6120E72B" w14:textId="1CB8F657" w:rsidR="00B25617" w:rsidRPr="00B25617" w:rsidRDefault="00B25617" w:rsidP="00B25617">
            <w:pPr>
              <w:pStyle w:val="ListParagraph"/>
              <w:numPr>
                <w:ilvl w:val="0"/>
                <w:numId w:val="5"/>
              </w:numPr>
              <w:rPr>
                <w:rFonts w:ascii="Helvetica Neue" w:hAnsi="Helvetica Neue"/>
                <w:sz w:val="14"/>
                <w:szCs w:val="14"/>
                <w:shd w:val="clear" w:color="auto" w:fill="FFFFFF"/>
              </w:rPr>
            </w:pPr>
            <w:r w:rsidRPr="00B25617">
              <w:rPr>
                <w:rFonts w:ascii="Helvetica Neue" w:hAnsi="Helvetica Neue"/>
                <w:sz w:val="14"/>
                <w:szCs w:val="14"/>
                <w:shd w:val="clear" w:color="auto" w:fill="FFFFFF"/>
              </w:rPr>
              <w:t>Assist with personal loan product post-funding fulfilment</w:t>
            </w:r>
          </w:p>
          <w:p w14:paraId="29D1D61C" w14:textId="484CFD28" w:rsidR="00B25617" w:rsidRPr="00B25617" w:rsidRDefault="00B25617" w:rsidP="00B25617">
            <w:pPr>
              <w:pStyle w:val="ListParagraph"/>
              <w:numPr>
                <w:ilvl w:val="0"/>
                <w:numId w:val="5"/>
              </w:numPr>
              <w:rPr>
                <w:rFonts w:ascii="Helvetica Neue" w:hAnsi="Helvetica Neue"/>
                <w:sz w:val="14"/>
                <w:szCs w:val="14"/>
                <w:shd w:val="clear" w:color="auto" w:fill="FFFFFF"/>
              </w:rPr>
            </w:pPr>
            <w:r w:rsidRPr="00B25617">
              <w:rPr>
                <w:rFonts w:ascii="Helvetica Neue" w:hAnsi="Helvetica Neue"/>
                <w:sz w:val="14"/>
                <w:szCs w:val="14"/>
                <w:shd w:val="clear" w:color="auto" w:fill="FFFFFF"/>
              </w:rPr>
              <w:t>Pay-out and discharge personal mortgages and Lines of Credit as per SLA.</w:t>
            </w:r>
          </w:p>
          <w:p w14:paraId="6764C9E0" w14:textId="4C98B95A" w:rsidR="00B25617" w:rsidRPr="00B25617" w:rsidRDefault="00B25617" w:rsidP="00B25617">
            <w:pPr>
              <w:pStyle w:val="ListParagraph"/>
              <w:numPr>
                <w:ilvl w:val="0"/>
                <w:numId w:val="5"/>
              </w:numPr>
              <w:rPr>
                <w:sz w:val="14"/>
                <w:szCs w:val="14"/>
              </w:rPr>
            </w:pPr>
            <w:r w:rsidRPr="00B25617">
              <w:rPr>
                <w:rFonts w:ascii="Helvetica Neue" w:hAnsi="Helvetica Neue"/>
                <w:sz w:val="14"/>
                <w:szCs w:val="14"/>
                <w:shd w:val="clear" w:color="auto" w:fill="FFFFFF"/>
              </w:rPr>
              <w:t>Maintain the highest level of confidentiality with all information obtained.</w:t>
            </w:r>
            <w:r w:rsidRPr="00B25617">
              <w:rPr>
                <w:rFonts w:ascii="Helvetica Neue" w:hAnsi="Helvetica Neue"/>
                <w:sz w:val="14"/>
                <w:szCs w:val="14"/>
              </w:rPr>
              <w:br/>
            </w:r>
            <w:r w:rsidRPr="00B25617">
              <w:rPr>
                <w:rFonts w:ascii="Helvetica Neue" w:hAnsi="Helvetica Neue"/>
                <w:sz w:val="14"/>
                <w:szCs w:val="14"/>
                <w:shd w:val="clear" w:color="auto" w:fill="FFFFFF"/>
              </w:rPr>
              <w:t>Adhere to all operational, security, risk and regulatory policies and procedures.</w:t>
            </w:r>
          </w:p>
          <w:p w14:paraId="221D914A" w14:textId="77777777" w:rsidR="00B25617" w:rsidRDefault="00B25617" w:rsidP="0049580B">
            <w:pPr>
              <w:pStyle w:val="Heading4"/>
            </w:pPr>
          </w:p>
          <w:p w14:paraId="426C5191" w14:textId="53E8B967" w:rsidR="00036450" w:rsidRDefault="00174336" w:rsidP="0049580B">
            <w:pPr>
              <w:pStyle w:val="Heading4"/>
              <w:rPr>
                <w:bCs/>
              </w:rPr>
            </w:pPr>
            <w:r>
              <w:t>Toronto Dominion Bank - Service Officer Commercial Business Banking</w:t>
            </w:r>
          </w:p>
          <w:p w14:paraId="5081F5D3" w14:textId="2186C0C3" w:rsidR="00036450" w:rsidRPr="00A61B22" w:rsidRDefault="00174336" w:rsidP="0049580B">
            <w:pPr>
              <w:pStyle w:val="Date"/>
              <w:rPr>
                <w:b/>
                <w:bCs/>
                <w:sz w:val="16"/>
                <w:szCs w:val="20"/>
              </w:rPr>
            </w:pPr>
            <w:r w:rsidRPr="00A61B22">
              <w:rPr>
                <w:b/>
                <w:bCs/>
                <w:sz w:val="16"/>
                <w:szCs w:val="20"/>
              </w:rPr>
              <w:t xml:space="preserve">July 2019 </w:t>
            </w:r>
            <w:r w:rsidR="00036450" w:rsidRPr="00A61B22">
              <w:rPr>
                <w:b/>
                <w:bCs/>
                <w:sz w:val="16"/>
                <w:szCs w:val="20"/>
              </w:rPr>
              <w:t>–</w:t>
            </w:r>
            <w:r w:rsidRPr="00A61B22">
              <w:rPr>
                <w:b/>
                <w:bCs/>
                <w:sz w:val="16"/>
                <w:szCs w:val="20"/>
              </w:rPr>
              <w:t xml:space="preserve"> </w:t>
            </w:r>
            <w:r w:rsidR="00B25617">
              <w:rPr>
                <w:b/>
                <w:bCs/>
                <w:sz w:val="16"/>
                <w:szCs w:val="20"/>
              </w:rPr>
              <w:t>March 2020</w:t>
            </w:r>
            <w:r w:rsidRPr="00A61B22">
              <w:rPr>
                <w:b/>
                <w:bCs/>
                <w:sz w:val="16"/>
                <w:szCs w:val="20"/>
              </w:rPr>
              <w:t xml:space="preserve"> </w:t>
            </w:r>
          </w:p>
          <w:p w14:paraId="24C08ACD" w14:textId="77777777" w:rsidR="00036450" w:rsidRPr="00A61B22" w:rsidRDefault="00174336" w:rsidP="0049580B">
            <w:pPr>
              <w:pStyle w:val="ListParagraph"/>
              <w:numPr>
                <w:ilvl w:val="0"/>
                <w:numId w:val="1"/>
              </w:numPr>
              <w:rPr>
                <w:sz w:val="14"/>
                <w:szCs w:val="18"/>
              </w:rPr>
            </w:pPr>
            <w:r w:rsidRPr="00A61B22">
              <w:rPr>
                <w:sz w:val="14"/>
                <w:szCs w:val="18"/>
              </w:rPr>
              <w:t>Contributes to success of business by meeting Service Level Agreements.</w:t>
            </w:r>
          </w:p>
          <w:p w14:paraId="0999AA93" w14:textId="77777777" w:rsidR="00174336" w:rsidRPr="00A61B22" w:rsidRDefault="0004405C" w:rsidP="0049580B">
            <w:pPr>
              <w:pStyle w:val="ListParagraph"/>
              <w:numPr>
                <w:ilvl w:val="0"/>
                <w:numId w:val="1"/>
              </w:numPr>
              <w:rPr>
                <w:sz w:val="14"/>
                <w:szCs w:val="18"/>
              </w:rPr>
            </w:pPr>
            <w:r w:rsidRPr="00A61B22">
              <w:rPr>
                <w:sz w:val="14"/>
                <w:szCs w:val="18"/>
              </w:rPr>
              <w:t>Ensures all reporting is completed by the due date and all tracking is appropriately recorded.</w:t>
            </w:r>
          </w:p>
          <w:p w14:paraId="6731838B" w14:textId="77777777" w:rsidR="0004405C" w:rsidRPr="00A61B22" w:rsidRDefault="0004405C" w:rsidP="0049580B">
            <w:pPr>
              <w:pStyle w:val="ListParagraph"/>
              <w:numPr>
                <w:ilvl w:val="0"/>
                <w:numId w:val="1"/>
              </w:numPr>
              <w:rPr>
                <w:sz w:val="14"/>
                <w:szCs w:val="18"/>
              </w:rPr>
            </w:pPr>
            <w:r w:rsidRPr="00A61B22">
              <w:rPr>
                <w:sz w:val="14"/>
                <w:szCs w:val="18"/>
              </w:rPr>
              <w:t xml:space="preserve">Proactive in identifying and justifying process changes to management </w:t>
            </w:r>
          </w:p>
          <w:p w14:paraId="719069E6" w14:textId="77777777" w:rsidR="004D3011" w:rsidRDefault="004D3011" w:rsidP="0049580B"/>
          <w:p w14:paraId="4C3B86CD" w14:textId="77777777" w:rsidR="004D3011" w:rsidRPr="004D3011" w:rsidRDefault="00A61B22" w:rsidP="0049580B">
            <w:pPr>
              <w:pStyle w:val="Heading4"/>
              <w:rPr>
                <w:bCs/>
              </w:rPr>
            </w:pPr>
            <w:r>
              <w:t>Crosslink Technologies - Accounting/ Production/Logistics Intern</w:t>
            </w:r>
            <w:r w:rsidRPr="004D3011">
              <w:t xml:space="preserve">  </w:t>
            </w:r>
          </w:p>
          <w:p w14:paraId="22AF5631" w14:textId="77777777" w:rsidR="004D3011" w:rsidRPr="00A61B22" w:rsidRDefault="00A61B22" w:rsidP="0049580B">
            <w:pPr>
              <w:pStyle w:val="Date"/>
              <w:rPr>
                <w:b/>
                <w:bCs/>
                <w:sz w:val="16"/>
                <w:szCs w:val="20"/>
              </w:rPr>
            </w:pPr>
            <w:r w:rsidRPr="00A61B22">
              <w:rPr>
                <w:b/>
                <w:bCs/>
                <w:sz w:val="16"/>
                <w:szCs w:val="20"/>
              </w:rPr>
              <w:t>May 2018 – August 2018</w:t>
            </w:r>
          </w:p>
          <w:p w14:paraId="3B8A68F9" w14:textId="77777777" w:rsidR="00A61B22" w:rsidRPr="00A61B22" w:rsidRDefault="00A61B22" w:rsidP="0049580B">
            <w:pPr>
              <w:pStyle w:val="ListParagraph"/>
              <w:numPr>
                <w:ilvl w:val="0"/>
                <w:numId w:val="2"/>
              </w:numPr>
              <w:rPr>
                <w:sz w:val="14"/>
                <w:szCs w:val="18"/>
              </w:rPr>
            </w:pPr>
            <w:r w:rsidRPr="00A61B22">
              <w:rPr>
                <w:sz w:val="14"/>
                <w:szCs w:val="18"/>
              </w:rPr>
              <w:t>Balanced accounts payable and accounts receivable, thoroughly reviewed financial statements and tax audits to correct discrepancies</w:t>
            </w:r>
          </w:p>
          <w:p w14:paraId="47E9E3C3" w14:textId="77777777" w:rsidR="004D3011" w:rsidRPr="00A61B22" w:rsidRDefault="00A61B22" w:rsidP="0049580B">
            <w:pPr>
              <w:pStyle w:val="ListParagraph"/>
              <w:numPr>
                <w:ilvl w:val="0"/>
                <w:numId w:val="2"/>
              </w:numPr>
              <w:rPr>
                <w:sz w:val="14"/>
                <w:szCs w:val="18"/>
              </w:rPr>
            </w:pPr>
            <w:r w:rsidRPr="00A61B22">
              <w:rPr>
                <w:sz w:val="14"/>
                <w:szCs w:val="18"/>
              </w:rPr>
              <w:t>Generated budgets and forecasted on quarterly basis and presented to the management team.</w:t>
            </w:r>
          </w:p>
          <w:p w14:paraId="72D3785E" w14:textId="77777777" w:rsidR="00A61B22" w:rsidRPr="00A61B22" w:rsidRDefault="00A61B22" w:rsidP="0049580B">
            <w:pPr>
              <w:pStyle w:val="ListParagraph"/>
              <w:numPr>
                <w:ilvl w:val="0"/>
                <w:numId w:val="2"/>
              </w:numPr>
              <w:rPr>
                <w:sz w:val="14"/>
                <w:szCs w:val="18"/>
              </w:rPr>
            </w:pPr>
            <w:r w:rsidRPr="00A61B22">
              <w:rPr>
                <w:sz w:val="14"/>
                <w:szCs w:val="18"/>
              </w:rPr>
              <w:t>Assisted with scheduling dates for production to take place and over looked errors.</w:t>
            </w:r>
          </w:p>
          <w:p w14:paraId="35BDA7C2" w14:textId="77777777" w:rsidR="004D3011" w:rsidRDefault="004D3011" w:rsidP="0049580B"/>
          <w:p w14:paraId="47D98FD3" w14:textId="77777777" w:rsidR="004D3011" w:rsidRPr="004D3011" w:rsidRDefault="002F0D5D" w:rsidP="0049580B">
            <w:pPr>
              <w:pStyle w:val="Heading4"/>
              <w:rPr>
                <w:bCs/>
              </w:rPr>
            </w:pPr>
            <w:r>
              <w:t>Sales Associate – American Eagle</w:t>
            </w:r>
          </w:p>
          <w:p w14:paraId="006F5D09" w14:textId="77777777" w:rsidR="004D3011" w:rsidRPr="002F0D5D" w:rsidRDefault="002F0D5D" w:rsidP="0049580B">
            <w:pPr>
              <w:pStyle w:val="Date"/>
              <w:rPr>
                <w:b/>
                <w:bCs/>
                <w:sz w:val="16"/>
                <w:szCs w:val="20"/>
              </w:rPr>
            </w:pPr>
            <w:r w:rsidRPr="002F0D5D">
              <w:rPr>
                <w:b/>
                <w:bCs/>
                <w:sz w:val="16"/>
                <w:szCs w:val="20"/>
              </w:rPr>
              <w:t xml:space="preserve">November 2018 </w:t>
            </w:r>
            <w:r w:rsidR="004D3011" w:rsidRPr="002F0D5D">
              <w:rPr>
                <w:b/>
                <w:bCs/>
                <w:sz w:val="16"/>
                <w:szCs w:val="20"/>
              </w:rPr>
              <w:t>–</w:t>
            </w:r>
            <w:r w:rsidRPr="002F0D5D">
              <w:rPr>
                <w:b/>
                <w:bCs/>
                <w:sz w:val="16"/>
                <w:szCs w:val="20"/>
              </w:rPr>
              <w:t xml:space="preserve"> March 2019 </w:t>
            </w:r>
          </w:p>
          <w:p w14:paraId="4B50CB68" w14:textId="77777777" w:rsidR="004C6284" w:rsidRPr="00242015" w:rsidRDefault="002F0D5D" w:rsidP="0049580B">
            <w:pPr>
              <w:pStyle w:val="ListParagraph"/>
              <w:numPr>
                <w:ilvl w:val="0"/>
                <w:numId w:val="3"/>
              </w:numPr>
              <w:rPr>
                <w:sz w:val="14"/>
                <w:szCs w:val="18"/>
              </w:rPr>
            </w:pPr>
            <w:r w:rsidRPr="00242015">
              <w:rPr>
                <w:sz w:val="14"/>
                <w:szCs w:val="18"/>
              </w:rPr>
              <w:t>Achieved sales goals 90%</w:t>
            </w:r>
            <w:r w:rsidR="004C6284" w:rsidRPr="00242015">
              <w:rPr>
                <w:sz w:val="14"/>
                <w:szCs w:val="18"/>
              </w:rPr>
              <w:t xml:space="preserve"> of the time </w:t>
            </w:r>
            <w:r w:rsidRPr="00242015">
              <w:rPr>
                <w:sz w:val="14"/>
                <w:szCs w:val="18"/>
              </w:rPr>
              <w:t>on a weekly basis</w:t>
            </w:r>
            <w:r w:rsidR="004C6284" w:rsidRPr="00242015">
              <w:rPr>
                <w:sz w:val="14"/>
                <w:szCs w:val="18"/>
              </w:rPr>
              <w:t>.</w:t>
            </w:r>
          </w:p>
          <w:p w14:paraId="759823E7" w14:textId="77777777" w:rsidR="002F0D5D" w:rsidRPr="00242015" w:rsidRDefault="004C6284" w:rsidP="0049580B">
            <w:pPr>
              <w:pStyle w:val="ListParagraph"/>
              <w:numPr>
                <w:ilvl w:val="0"/>
                <w:numId w:val="3"/>
              </w:numPr>
              <w:rPr>
                <w:sz w:val="14"/>
                <w:szCs w:val="18"/>
              </w:rPr>
            </w:pPr>
            <w:r w:rsidRPr="00242015">
              <w:rPr>
                <w:sz w:val="14"/>
                <w:szCs w:val="18"/>
              </w:rPr>
              <w:t>M</w:t>
            </w:r>
            <w:r w:rsidR="002F0D5D" w:rsidRPr="00242015">
              <w:rPr>
                <w:sz w:val="14"/>
                <w:szCs w:val="18"/>
              </w:rPr>
              <w:t>aintain</w:t>
            </w:r>
            <w:r w:rsidRPr="00242015">
              <w:rPr>
                <w:sz w:val="14"/>
                <w:szCs w:val="18"/>
              </w:rPr>
              <w:t>ed</w:t>
            </w:r>
            <w:r w:rsidR="002F0D5D" w:rsidRPr="00242015">
              <w:rPr>
                <w:sz w:val="14"/>
                <w:szCs w:val="18"/>
              </w:rPr>
              <w:t xml:space="preserve"> product knowledge and customer satisfaction.</w:t>
            </w:r>
          </w:p>
          <w:p w14:paraId="68A65964" w14:textId="77777777" w:rsidR="006E580A" w:rsidRDefault="00242015" w:rsidP="0049580B">
            <w:pPr>
              <w:pStyle w:val="ListParagraph"/>
              <w:numPr>
                <w:ilvl w:val="0"/>
                <w:numId w:val="3"/>
              </w:numPr>
              <w:rPr>
                <w:sz w:val="14"/>
                <w:szCs w:val="18"/>
              </w:rPr>
            </w:pPr>
            <w:r w:rsidRPr="00242015">
              <w:rPr>
                <w:sz w:val="14"/>
                <w:szCs w:val="18"/>
              </w:rPr>
              <w:t xml:space="preserve">Won several customer appreciations awards. </w:t>
            </w:r>
          </w:p>
          <w:p w14:paraId="50C03090" w14:textId="77777777" w:rsidR="006E580A" w:rsidRPr="006E580A" w:rsidRDefault="006E580A" w:rsidP="0049580B">
            <w:pPr>
              <w:pStyle w:val="ListParagraph"/>
              <w:rPr>
                <w:sz w:val="14"/>
                <w:szCs w:val="18"/>
              </w:rPr>
            </w:pPr>
          </w:p>
          <w:p w14:paraId="7813D8FA" w14:textId="77777777" w:rsidR="006E580A" w:rsidRPr="00242015" w:rsidRDefault="006E580A" w:rsidP="0049580B">
            <w:pPr>
              <w:ind w:firstLine="72"/>
              <w:rPr>
                <w:sz w:val="14"/>
                <w:szCs w:val="18"/>
              </w:rPr>
            </w:pPr>
          </w:p>
          <w:p w14:paraId="2753F2A7" w14:textId="77777777" w:rsidR="00B25617" w:rsidRDefault="00B25617" w:rsidP="0049580B">
            <w:pPr>
              <w:pStyle w:val="Heading4"/>
            </w:pPr>
          </w:p>
          <w:p w14:paraId="7F1D55C0" w14:textId="77777777" w:rsidR="00B25617" w:rsidRDefault="00B25617" w:rsidP="0049580B">
            <w:pPr>
              <w:pStyle w:val="Heading4"/>
            </w:pPr>
          </w:p>
          <w:p w14:paraId="0B902565" w14:textId="77777777" w:rsidR="00B25617" w:rsidRDefault="00B25617" w:rsidP="0049580B">
            <w:pPr>
              <w:pStyle w:val="Heading4"/>
            </w:pPr>
          </w:p>
          <w:p w14:paraId="334F0D51" w14:textId="77777777" w:rsidR="00B25617" w:rsidRDefault="00B25617" w:rsidP="0049580B">
            <w:pPr>
              <w:pStyle w:val="Heading4"/>
            </w:pPr>
          </w:p>
          <w:p w14:paraId="7F101B24" w14:textId="77777777" w:rsidR="00B25617" w:rsidRDefault="00B25617" w:rsidP="0049580B">
            <w:pPr>
              <w:pStyle w:val="Heading4"/>
            </w:pPr>
          </w:p>
          <w:p w14:paraId="2C77F8C4" w14:textId="7ABEA6C0" w:rsidR="006E580A" w:rsidRPr="004D3011" w:rsidRDefault="009F2FC9" w:rsidP="0049580B">
            <w:pPr>
              <w:pStyle w:val="Heading4"/>
              <w:rPr>
                <w:bCs/>
              </w:rPr>
            </w:pPr>
            <w:r>
              <w:t xml:space="preserve">Appliance </w:t>
            </w:r>
            <w:r w:rsidR="006E580A">
              <w:t xml:space="preserve">Sales Associate – Rona </w:t>
            </w:r>
          </w:p>
          <w:p w14:paraId="118F3A1E" w14:textId="77777777" w:rsidR="006E580A" w:rsidRDefault="006E580A" w:rsidP="0049580B">
            <w:pPr>
              <w:pStyle w:val="Date"/>
              <w:rPr>
                <w:b/>
                <w:bCs/>
                <w:sz w:val="16"/>
                <w:szCs w:val="20"/>
              </w:rPr>
            </w:pPr>
            <w:r>
              <w:rPr>
                <w:b/>
                <w:bCs/>
                <w:sz w:val="16"/>
                <w:szCs w:val="20"/>
              </w:rPr>
              <w:t>May 2017</w:t>
            </w:r>
            <w:r w:rsidRPr="002F0D5D">
              <w:rPr>
                <w:b/>
                <w:bCs/>
                <w:sz w:val="16"/>
                <w:szCs w:val="20"/>
              </w:rPr>
              <w:t xml:space="preserve"> </w:t>
            </w:r>
            <w:r>
              <w:rPr>
                <w:b/>
                <w:bCs/>
                <w:sz w:val="16"/>
                <w:szCs w:val="20"/>
              </w:rPr>
              <w:t xml:space="preserve">– September 2017 </w:t>
            </w:r>
          </w:p>
          <w:p w14:paraId="3EB54C3E" w14:textId="77777777" w:rsidR="009F2FC9" w:rsidRPr="00242015" w:rsidRDefault="009F2FC9" w:rsidP="0049580B">
            <w:pPr>
              <w:pStyle w:val="ListParagraph"/>
              <w:numPr>
                <w:ilvl w:val="0"/>
                <w:numId w:val="3"/>
              </w:numPr>
              <w:rPr>
                <w:sz w:val="14"/>
                <w:szCs w:val="18"/>
              </w:rPr>
            </w:pPr>
            <w:r>
              <w:rPr>
                <w:sz w:val="14"/>
                <w:szCs w:val="18"/>
              </w:rPr>
              <w:t>Surpassed sales goals and held the highest sales record to a customer valued at $80,000</w:t>
            </w:r>
          </w:p>
          <w:p w14:paraId="4C3ABAF8" w14:textId="77777777" w:rsidR="009F2FC9" w:rsidRPr="00242015" w:rsidRDefault="009F2FC9" w:rsidP="0049580B">
            <w:pPr>
              <w:pStyle w:val="ListParagraph"/>
              <w:numPr>
                <w:ilvl w:val="0"/>
                <w:numId w:val="3"/>
              </w:numPr>
              <w:rPr>
                <w:sz w:val="14"/>
                <w:szCs w:val="18"/>
              </w:rPr>
            </w:pPr>
            <w:r>
              <w:rPr>
                <w:sz w:val="14"/>
                <w:szCs w:val="18"/>
              </w:rPr>
              <w:t xml:space="preserve">Focused on customer relationships </w:t>
            </w:r>
          </w:p>
          <w:p w14:paraId="04238AC6" w14:textId="77777777" w:rsidR="009F2FC9" w:rsidRDefault="009F2FC9" w:rsidP="0049580B">
            <w:pPr>
              <w:pStyle w:val="ListParagraph"/>
              <w:numPr>
                <w:ilvl w:val="0"/>
                <w:numId w:val="3"/>
              </w:numPr>
              <w:rPr>
                <w:sz w:val="14"/>
                <w:szCs w:val="18"/>
              </w:rPr>
            </w:pPr>
            <w:r>
              <w:rPr>
                <w:sz w:val="14"/>
                <w:szCs w:val="18"/>
              </w:rPr>
              <w:t>Promoted the Rona brand as a one shop stop</w:t>
            </w:r>
          </w:p>
          <w:p w14:paraId="628F76C4" w14:textId="77777777" w:rsidR="009F2FC9" w:rsidRDefault="009F2FC9" w:rsidP="0049580B">
            <w:pPr>
              <w:pStyle w:val="ListParagraph"/>
              <w:rPr>
                <w:sz w:val="14"/>
                <w:szCs w:val="18"/>
              </w:rPr>
            </w:pPr>
          </w:p>
          <w:p w14:paraId="34CC16D2" w14:textId="77777777" w:rsidR="009F2FC9" w:rsidRPr="004D3011" w:rsidRDefault="009F2FC9" w:rsidP="0049580B">
            <w:pPr>
              <w:pStyle w:val="Heading4"/>
              <w:rPr>
                <w:bCs/>
              </w:rPr>
            </w:pPr>
            <w:r>
              <w:t xml:space="preserve">Life Guard – Superior Pools </w:t>
            </w:r>
          </w:p>
          <w:p w14:paraId="1494330F" w14:textId="77777777" w:rsidR="009F2FC9" w:rsidRDefault="009F2FC9" w:rsidP="0049580B">
            <w:pPr>
              <w:pStyle w:val="Date"/>
              <w:rPr>
                <w:b/>
                <w:bCs/>
                <w:sz w:val="16"/>
                <w:szCs w:val="20"/>
              </w:rPr>
            </w:pPr>
            <w:r>
              <w:rPr>
                <w:b/>
                <w:bCs/>
                <w:sz w:val="16"/>
                <w:szCs w:val="20"/>
              </w:rPr>
              <w:t xml:space="preserve">June 2015 - August </w:t>
            </w:r>
          </w:p>
          <w:p w14:paraId="147785D7" w14:textId="77777777" w:rsidR="009F2FC9" w:rsidRPr="0049580B" w:rsidRDefault="009F2FC9" w:rsidP="0049580B">
            <w:pPr>
              <w:pStyle w:val="ListParagraph"/>
              <w:numPr>
                <w:ilvl w:val="0"/>
                <w:numId w:val="4"/>
              </w:numPr>
              <w:rPr>
                <w:sz w:val="14"/>
                <w:szCs w:val="18"/>
              </w:rPr>
            </w:pPr>
            <w:r w:rsidRPr="0049580B">
              <w:rPr>
                <w:sz w:val="14"/>
                <w:szCs w:val="18"/>
              </w:rPr>
              <w:t>Enforced health and safety regulations</w:t>
            </w:r>
          </w:p>
          <w:p w14:paraId="48565635" w14:textId="77777777" w:rsidR="009F2FC9" w:rsidRDefault="009F2FC9" w:rsidP="0049580B">
            <w:pPr>
              <w:pStyle w:val="ListParagraph"/>
              <w:numPr>
                <w:ilvl w:val="0"/>
                <w:numId w:val="4"/>
              </w:numPr>
              <w:rPr>
                <w:sz w:val="14"/>
                <w:szCs w:val="18"/>
              </w:rPr>
            </w:pPr>
            <w:r w:rsidRPr="0049580B">
              <w:rPr>
                <w:sz w:val="14"/>
                <w:szCs w:val="18"/>
              </w:rPr>
              <w:t>Administered to injuries</w:t>
            </w:r>
            <w:r w:rsidR="0049580B" w:rsidRPr="0049580B">
              <w:rPr>
                <w:sz w:val="14"/>
                <w:szCs w:val="18"/>
              </w:rPr>
              <w:t xml:space="preserve"> when required</w:t>
            </w:r>
          </w:p>
          <w:p w14:paraId="33360593" w14:textId="77777777" w:rsidR="0049580B" w:rsidRPr="0049580B" w:rsidRDefault="0049580B" w:rsidP="0049580B">
            <w:pPr>
              <w:pStyle w:val="ListParagraph"/>
              <w:numPr>
                <w:ilvl w:val="0"/>
                <w:numId w:val="4"/>
              </w:numPr>
              <w:rPr>
                <w:sz w:val="14"/>
                <w:szCs w:val="18"/>
              </w:rPr>
            </w:pPr>
            <w:r>
              <w:rPr>
                <w:sz w:val="14"/>
                <w:szCs w:val="18"/>
              </w:rPr>
              <w:t xml:space="preserve">Incorporated and </w:t>
            </w:r>
            <w:r w:rsidR="00273DCE">
              <w:rPr>
                <w:sz w:val="14"/>
                <w:szCs w:val="18"/>
              </w:rPr>
              <w:t>exercised the</w:t>
            </w:r>
            <w:r>
              <w:rPr>
                <w:sz w:val="14"/>
                <w:szCs w:val="18"/>
              </w:rPr>
              <w:t xml:space="preserve"> city of Mississauga pool rules</w:t>
            </w:r>
          </w:p>
          <w:p w14:paraId="3A809578" w14:textId="77777777" w:rsidR="0049580B" w:rsidRDefault="0049580B" w:rsidP="0049580B"/>
          <w:p w14:paraId="71F2F7DB" w14:textId="77777777" w:rsidR="0049580B" w:rsidRPr="009F2FC9" w:rsidRDefault="0049580B" w:rsidP="0049580B"/>
          <w:p w14:paraId="111B6F8B" w14:textId="77777777" w:rsidR="009F2FC9" w:rsidRDefault="009F2FC9" w:rsidP="0049580B">
            <w:pPr>
              <w:pStyle w:val="ListParagraph"/>
              <w:rPr>
                <w:sz w:val="14"/>
                <w:szCs w:val="18"/>
              </w:rPr>
            </w:pPr>
          </w:p>
          <w:p w14:paraId="6492D906" w14:textId="77777777" w:rsidR="006E580A" w:rsidRDefault="009F2FC9" w:rsidP="0049580B">
            <w:r>
              <w:t xml:space="preserve"> </w:t>
            </w:r>
          </w:p>
          <w:p w14:paraId="709C977D" w14:textId="77777777" w:rsidR="006E580A" w:rsidRPr="006E580A" w:rsidRDefault="006E580A" w:rsidP="0049580B"/>
          <w:p w14:paraId="426C8E38" w14:textId="77777777" w:rsidR="004D3011" w:rsidRDefault="004D3011" w:rsidP="0049580B"/>
          <w:p w14:paraId="5998E544" w14:textId="77777777" w:rsidR="00036450" w:rsidRPr="004D3011" w:rsidRDefault="00036450" w:rsidP="0049580B">
            <w:pPr>
              <w:rPr>
                <w:color w:val="FFFFFF" w:themeColor="background1"/>
              </w:rPr>
            </w:pPr>
          </w:p>
        </w:tc>
      </w:tr>
    </w:tbl>
    <w:p w14:paraId="744127D8" w14:textId="77777777" w:rsidR="0043117B" w:rsidRDefault="00B90FC9" w:rsidP="000C45FF">
      <w:pPr>
        <w:tabs>
          <w:tab w:val="left" w:pos="990"/>
        </w:tabs>
      </w:pPr>
    </w:p>
    <w:sectPr w:rsidR="0043117B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603202" w14:textId="77777777" w:rsidR="00B90FC9" w:rsidRDefault="00B90FC9" w:rsidP="000C45FF">
      <w:r>
        <w:separator/>
      </w:r>
    </w:p>
  </w:endnote>
  <w:endnote w:type="continuationSeparator" w:id="0">
    <w:p w14:paraId="7997FA8D" w14:textId="77777777" w:rsidR="00B90FC9" w:rsidRDefault="00B90FC9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89962E" w14:textId="77777777" w:rsidR="00B90FC9" w:rsidRDefault="00B90FC9" w:rsidP="000C45FF">
      <w:r>
        <w:separator/>
      </w:r>
    </w:p>
  </w:footnote>
  <w:footnote w:type="continuationSeparator" w:id="0">
    <w:p w14:paraId="1AEA4081" w14:textId="77777777" w:rsidR="00B90FC9" w:rsidRDefault="00B90FC9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15D689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617B7B1" wp14:editId="66EEEFF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3810" b="762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214D44"/>
    <w:multiLevelType w:val="hybridMultilevel"/>
    <w:tmpl w:val="F3780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89139F"/>
    <w:multiLevelType w:val="hybridMultilevel"/>
    <w:tmpl w:val="C8A04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693C2A"/>
    <w:multiLevelType w:val="hybridMultilevel"/>
    <w:tmpl w:val="962A4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4B3C52"/>
    <w:multiLevelType w:val="hybridMultilevel"/>
    <w:tmpl w:val="9CD64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CE6A7B"/>
    <w:multiLevelType w:val="hybridMultilevel"/>
    <w:tmpl w:val="9F004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336"/>
    <w:rsid w:val="00036450"/>
    <w:rsid w:val="000419D2"/>
    <w:rsid w:val="0004405C"/>
    <w:rsid w:val="00094499"/>
    <w:rsid w:val="000C45FF"/>
    <w:rsid w:val="000E3FD1"/>
    <w:rsid w:val="00112054"/>
    <w:rsid w:val="00142DFC"/>
    <w:rsid w:val="001525E1"/>
    <w:rsid w:val="00174336"/>
    <w:rsid w:val="00180329"/>
    <w:rsid w:val="0019001F"/>
    <w:rsid w:val="001A74A5"/>
    <w:rsid w:val="001B2ABD"/>
    <w:rsid w:val="001E0391"/>
    <w:rsid w:val="001E1759"/>
    <w:rsid w:val="001F1ECC"/>
    <w:rsid w:val="002400EB"/>
    <w:rsid w:val="00242015"/>
    <w:rsid w:val="00256CF7"/>
    <w:rsid w:val="00273DCE"/>
    <w:rsid w:val="00281FD5"/>
    <w:rsid w:val="002F0D5D"/>
    <w:rsid w:val="0030481B"/>
    <w:rsid w:val="003156FC"/>
    <w:rsid w:val="003254B5"/>
    <w:rsid w:val="0037121F"/>
    <w:rsid w:val="003A6B7D"/>
    <w:rsid w:val="003B06CA"/>
    <w:rsid w:val="004071FC"/>
    <w:rsid w:val="00445947"/>
    <w:rsid w:val="004813B3"/>
    <w:rsid w:val="0049580B"/>
    <w:rsid w:val="00496591"/>
    <w:rsid w:val="004B3CE8"/>
    <w:rsid w:val="004C6284"/>
    <w:rsid w:val="004C63E4"/>
    <w:rsid w:val="004D3011"/>
    <w:rsid w:val="005262AC"/>
    <w:rsid w:val="005B5613"/>
    <w:rsid w:val="005E39D5"/>
    <w:rsid w:val="00600670"/>
    <w:rsid w:val="0062123A"/>
    <w:rsid w:val="00646E75"/>
    <w:rsid w:val="006771D0"/>
    <w:rsid w:val="006E580A"/>
    <w:rsid w:val="00715FCB"/>
    <w:rsid w:val="00743101"/>
    <w:rsid w:val="007775E1"/>
    <w:rsid w:val="007867A0"/>
    <w:rsid w:val="007927F5"/>
    <w:rsid w:val="00802CA0"/>
    <w:rsid w:val="0083178B"/>
    <w:rsid w:val="0088755B"/>
    <w:rsid w:val="008F2A94"/>
    <w:rsid w:val="009260CD"/>
    <w:rsid w:val="00952C25"/>
    <w:rsid w:val="009F2FC9"/>
    <w:rsid w:val="00A2118D"/>
    <w:rsid w:val="00A37920"/>
    <w:rsid w:val="00A61B22"/>
    <w:rsid w:val="00A8380F"/>
    <w:rsid w:val="00AD76E2"/>
    <w:rsid w:val="00AF17B4"/>
    <w:rsid w:val="00B00DF2"/>
    <w:rsid w:val="00B10C59"/>
    <w:rsid w:val="00B20152"/>
    <w:rsid w:val="00B25617"/>
    <w:rsid w:val="00B359E4"/>
    <w:rsid w:val="00B57D98"/>
    <w:rsid w:val="00B70850"/>
    <w:rsid w:val="00B90FC9"/>
    <w:rsid w:val="00C066B6"/>
    <w:rsid w:val="00C37BA1"/>
    <w:rsid w:val="00C4674C"/>
    <w:rsid w:val="00C506CF"/>
    <w:rsid w:val="00C72BED"/>
    <w:rsid w:val="00C73819"/>
    <w:rsid w:val="00C9578B"/>
    <w:rsid w:val="00CA5718"/>
    <w:rsid w:val="00CB0055"/>
    <w:rsid w:val="00D2522B"/>
    <w:rsid w:val="00D422DE"/>
    <w:rsid w:val="00D5459D"/>
    <w:rsid w:val="00DA1F4D"/>
    <w:rsid w:val="00DD172A"/>
    <w:rsid w:val="00E077BD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7B2DB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0440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3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DAC86E58B39472595E255990D821F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7BEF88-FFDE-4E28-9891-F6C3A8BAF97E}"/>
      </w:docPartPr>
      <w:docPartBody>
        <w:p w:rsidR="00F45D28" w:rsidRDefault="00F00502">
          <w:pPr>
            <w:pStyle w:val="BDAC86E58B39472595E255990D821FC2"/>
          </w:pPr>
          <w:r w:rsidRPr="00CB0055">
            <w:t>Contact</w:t>
          </w:r>
        </w:p>
      </w:docPartBody>
    </w:docPart>
    <w:docPart>
      <w:docPartPr>
        <w:name w:val="58145425F64B45C4A7624CB1F1ADEB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D4CBB8-B508-4F4D-9855-5A855CB5A1B0}"/>
      </w:docPartPr>
      <w:docPartBody>
        <w:p w:rsidR="00F45D28" w:rsidRDefault="00F00502">
          <w:pPr>
            <w:pStyle w:val="58145425F64B45C4A7624CB1F1ADEB8A"/>
          </w:pPr>
          <w:r w:rsidRPr="004D3011">
            <w:t>PHONE:</w:t>
          </w:r>
        </w:p>
      </w:docPartBody>
    </w:docPart>
    <w:docPart>
      <w:docPartPr>
        <w:name w:val="02F1FB11AC5C4C89A618764E761DE3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75A1EB-0BED-4460-8C40-7F5F48F5B171}"/>
      </w:docPartPr>
      <w:docPartBody>
        <w:p w:rsidR="00F45D28" w:rsidRDefault="00F00502">
          <w:pPr>
            <w:pStyle w:val="02F1FB11AC5C4C89A618764E761DE3C7"/>
          </w:pPr>
          <w:r w:rsidRPr="004D3011">
            <w:t>EMAIL:</w:t>
          </w:r>
        </w:p>
      </w:docPartBody>
    </w:docPart>
    <w:docPart>
      <w:docPartPr>
        <w:name w:val="EB826FD25CC349CABD5F65F66DD744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39F899-D0E2-4DB7-B88D-F89AA4FEE97C}"/>
      </w:docPartPr>
      <w:docPartBody>
        <w:p w:rsidR="00F45D28" w:rsidRDefault="00F00502">
          <w:pPr>
            <w:pStyle w:val="EB826FD25CC349CABD5F65F66DD74485"/>
          </w:pPr>
          <w:r w:rsidRPr="00036450">
            <w:t>EDUCATION</w:t>
          </w:r>
        </w:p>
      </w:docPartBody>
    </w:docPart>
    <w:docPart>
      <w:docPartPr>
        <w:name w:val="07C8982B022E4C90802F56C16034B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C2E1C4-0268-49D7-84B3-707CD8A03342}"/>
      </w:docPartPr>
      <w:docPartBody>
        <w:p w:rsidR="00F45D28" w:rsidRDefault="00F00502">
          <w:pPr>
            <w:pStyle w:val="07C8982B022E4C90802F56C16034B82B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BD6"/>
    <w:rsid w:val="001B615C"/>
    <w:rsid w:val="002333CE"/>
    <w:rsid w:val="003A7BD6"/>
    <w:rsid w:val="003C4C72"/>
    <w:rsid w:val="005C7567"/>
    <w:rsid w:val="00733756"/>
    <w:rsid w:val="007E02AB"/>
    <w:rsid w:val="00F00502"/>
    <w:rsid w:val="00F45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3A7BD6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1011F4E17B942258056856FAB7FBCC1">
    <w:name w:val="41011F4E17B942258056856FAB7FBCC1"/>
  </w:style>
  <w:style w:type="paragraph" w:customStyle="1" w:styleId="2863BDF2F6E54EFC980DEDB921FFA4F6">
    <w:name w:val="2863BDF2F6E54EFC980DEDB921FFA4F6"/>
  </w:style>
  <w:style w:type="paragraph" w:customStyle="1" w:styleId="8CB2E5889B7940CF9A111BD49988318B">
    <w:name w:val="8CB2E5889B7940CF9A111BD49988318B"/>
  </w:style>
  <w:style w:type="paragraph" w:customStyle="1" w:styleId="397CF57071C0430E8111F5B24CED0690">
    <w:name w:val="397CF57071C0430E8111F5B24CED0690"/>
  </w:style>
  <w:style w:type="paragraph" w:customStyle="1" w:styleId="BDAC86E58B39472595E255990D821FC2">
    <w:name w:val="BDAC86E58B39472595E255990D821FC2"/>
  </w:style>
  <w:style w:type="paragraph" w:customStyle="1" w:styleId="58145425F64B45C4A7624CB1F1ADEB8A">
    <w:name w:val="58145425F64B45C4A7624CB1F1ADEB8A"/>
  </w:style>
  <w:style w:type="paragraph" w:customStyle="1" w:styleId="9EB3D5BA4AFC46B1A50EB3DD989D3171">
    <w:name w:val="9EB3D5BA4AFC46B1A50EB3DD989D3171"/>
  </w:style>
  <w:style w:type="paragraph" w:customStyle="1" w:styleId="09E3546B5C444BF9B91C52B13F82966D">
    <w:name w:val="09E3546B5C444BF9B91C52B13F82966D"/>
  </w:style>
  <w:style w:type="paragraph" w:customStyle="1" w:styleId="D2051901BAD14F5C867E0953DDA67318">
    <w:name w:val="D2051901BAD14F5C867E0953DDA67318"/>
  </w:style>
  <w:style w:type="paragraph" w:customStyle="1" w:styleId="02F1FB11AC5C4C89A618764E761DE3C7">
    <w:name w:val="02F1FB11AC5C4C89A618764E761DE3C7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A3073AB7F1A446B58182AAAE5C818635">
    <w:name w:val="A3073AB7F1A446B58182AAAE5C818635"/>
  </w:style>
  <w:style w:type="paragraph" w:customStyle="1" w:styleId="F3938392EAB540DE8408B977A506C7F6">
    <w:name w:val="F3938392EAB540DE8408B977A506C7F6"/>
  </w:style>
  <w:style w:type="paragraph" w:customStyle="1" w:styleId="DF7C36225D3342A096D22747181D0850">
    <w:name w:val="DF7C36225D3342A096D22747181D0850"/>
  </w:style>
  <w:style w:type="paragraph" w:customStyle="1" w:styleId="53C40311833B47EAB9A5883820EA97B0">
    <w:name w:val="53C40311833B47EAB9A5883820EA97B0"/>
  </w:style>
  <w:style w:type="paragraph" w:customStyle="1" w:styleId="8285344B76EB47CDB46739252FA5770A">
    <w:name w:val="8285344B76EB47CDB46739252FA5770A"/>
  </w:style>
  <w:style w:type="paragraph" w:customStyle="1" w:styleId="A2B611CCB12345E88A94099E58CA975F">
    <w:name w:val="A2B611CCB12345E88A94099E58CA975F"/>
  </w:style>
  <w:style w:type="paragraph" w:customStyle="1" w:styleId="EB826FD25CC349CABD5F65F66DD74485">
    <w:name w:val="EB826FD25CC349CABD5F65F66DD74485"/>
  </w:style>
  <w:style w:type="paragraph" w:customStyle="1" w:styleId="4CF793DAB2324B3BB07BCF11B41C726B">
    <w:name w:val="4CF793DAB2324B3BB07BCF11B41C726B"/>
  </w:style>
  <w:style w:type="paragraph" w:customStyle="1" w:styleId="6A2317754A534E4A8491722220BDD3A6">
    <w:name w:val="6A2317754A534E4A8491722220BDD3A6"/>
  </w:style>
  <w:style w:type="paragraph" w:customStyle="1" w:styleId="630953CB60A446C3B19007C98818EFD7">
    <w:name w:val="630953CB60A446C3B19007C98818EFD7"/>
  </w:style>
  <w:style w:type="paragraph" w:customStyle="1" w:styleId="D127B1427E9F4EFFA40CB6DE9DD03DE4">
    <w:name w:val="D127B1427E9F4EFFA40CB6DE9DD03DE4"/>
  </w:style>
  <w:style w:type="paragraph" w:customStyle="1" w:styleId="51B34190D42342CA8ABEE5BE36CD7ADC">
    <w:name w:val="51B34190D42342CA8ABEE5BE36CD7ADC"/>
  </w:style>
  <w:style w:type="paragraph" w:customStyle="1" w:styleId="1BF8060438B64FB6BDD0B684CD807457">
    <w:name w:val="1BF8060438B64FB6BDD0B684CD807457"/>
  </w:style>
  <w:style w:type="paragraph" w:customStyle="1" w:styleId="5157E2D209574FF1BEF4CDFC51DAA4BD">
    <w:name w:val="5157E2D209574FF1BEF4CDFC51DAA4BD"/>
  </w:style>
  <w:style w:type="paragraph" w:customStyle="1" w:styleId="07C8982B022E4C90802F56C16034B82B">
    <w:name w:val="07C8982B022E4C90802F56C16034B82B"/>
  </w:style>
  <w:style w:type="paragraph" w:customStyle="1" w:styleId="19C87395FAC04467A41558D753726317">
    <w:name w:val="19C87395FAC04467A41558D753726317"/>
  </w:style>
  <w:style w:type="paragraph" w:customStyle="1" w:styleId="8CDA77BAA4484F1A93FF9CD1745DBB17">
    <w:name w:val="8CDA77BAA4484F1A93FF9CD1745DBB17"/>
  </w:style>
  <w:style w:type="paragraph" w:customStyle="1" w:styleId="2E05DB61A501480B80C8CC8AAAA61D5A">
    <w:name w:val="2E05DB61A501480B80C8CC8AAAA61D5A"/>
  </w:style>
  <w:style w:type="paragraph" w:customStyle="1" w:styleId="63817E3FBF6D408AAE3FEFFBCA20FDF6">
    <w:name w:val="63817E3FBF6D408AAE3FEFFBCA20FDF6"/>
  </w:style>
  <w:style w:type="paragraph" w:customStyle="1" w:styleId="8C3710F25A2A473E9F02B5839CEF5D7A">
    <w:name w:val="8C3710F25A2A473E9F02B5839CEF5D7A"/>
  </w:style>
  <w:style w:type="paragraph" w:customStyle="1" w:styleId="2DCE27212796431C9CBD4D84A8C7D307">
    <w:name w:val="2DCE27212796431C9CBD4D84A8C7D307"/>
  </w:style>
  <w:style w:type="paragraph" w:customStyle="1" w:styleId="0427EB62752C478EACE924231C842F48">
    <w:name w:val="0427EB62752C478EACE924231C842F48"/>
  </w:style>
  <w:style w:type="paragraph" w:customStyle="1" w:styleId="B5C4853B64E748B680D67DC3C4423C21">
    <w:name w:val="B5C4853B64E748B680D67DC3C4423C21"/>
  </w:style>
  <w:style w:type="paragraph" w:customStyle="1" w:styleId="0F1C00E4110340A2A7EF3DC7FCB55586">
    <w:name w:val="0F1C00E4110340A2A7EF3DC7FCB55586"/>
  </w:style>
  <w:style w:type="paragraph" w:customStyle="1" w:styleId="FA748885F2244548A09B7FDEF13F789D">
    <w:name w:val="FA748885F2244548A09B7FDEF13F789D"/>
  </w:style>
  <w:style w:type="paragraph" w:customStyle="1" w:styleId="23C903E645244115A3B6625189EAE469">
    <w:name w:val="23C903E645244115A3B6625189EAE469"/>
  </w:style>
  <w:style w:type="paragraph" w:customStyle="1" w:styleId="ECD46D9E5B794C878199CF900A0069A8">
    <w:name w:val="ECD46D9E5B794C878199CF900A0069A8"/>
  </w:style>
  <w:style w:type="paragraph" w:customStyle="1" w:styleId="70C61181949A48FFB6B641D33DE84C94">
    <w:name w:val="70C61181949A48FFB6B641D33DE84C94"/>
  </w:style>
  <w:style w:type="paragraph" w:customStyle="1" w:styleId="9FF87562ED014DAE8EC9CB3490235931">
    <w:name w:val="9FF87562ED014DAE8EC9CB3490235931"/>
  </w:style>
  <w:style w:type="paragraph" w:customStyle="1" w:styleId="23CE33C80FB64C57B6A0E0B7D7041A1B">
    <w:name w:val="23CE33C80FB64C57B6A0E0B7D7041A1B"/>
  </w:style>
  <w:style w:type="character" w:customStyle="1" w:styleId="Heading2Char">
    <w:name w:val="Heading 2 Char"/>
    <w:basedOn w:val="DefaultParagraphFont"/>
    <w:link w:val="Heading2"/>
    <w:uiPriority w:val="9"/>
    <w:rsid w:val="003A7BD6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68AE528275854D77AB874CF3E9974453">
    <w:name w:val="68AE528275854D77AB874CF3E9974453"/>
  </w:style>
  <w:style w:type="paragraph" w:customStyle="1" w:styleId="63E0C4AEFA0743B79E25E206EE9169EF">
    <w:name w:val="63E0C4AEFA0743B79E25E206EE9169EF"/>
    <w:rsid w:val="003A7BD6"/>
  </w:style>
  <w:style w:type="paragraph" w:customStyle="1" w:styleId="0E1F53776AED459E816A697C9D9A6C2E">
    <w:name w:val="0E1F53776AED459E816A697C9D9A6C2E"/>
    <w:rsid w:val="003A7BD6"/>
  </w:style>
  <w:style w:type="paragraph" w:customStyle="1" w:styleId="62FE94A5D5C440D383D2044726A55547">
    <w:name w:val="62FE94A5D5C440D383D2044726A55547"/>
    <w:rsid w:val="003A7BD6"/>
  </w:style>
  <w:style w:type="paragraph" w:customStyle="1" w:styleId="E072A870C0EB4AAD870C6E164DEE8214">
    <w:name w:val="E072A870C0EB4AAD870C6E164DEE8214"/>
    <w:rsid w:val="003A7BD6"/>
  </w:style>
  <w:style w:type="paragraph" w:customStyle="1" w:styleId="2A234D4F56D24E329EC4B138360EBC8A">
    <w:name w:val="2A234D4F56D24E329EC4B138360EBC8A"/>
    <w:rsid w:val="003A7BD6"/>
  </w:style>
  <w:style w:type="paragraph" w:customStyle="1" w:styleId="A64F3095DDD74D5BACDFC84216E11C11">
    <w:name w:val="A64F3095DDD74D5BACDFC84216E11C11"/>
    <w:rsid w:val="003A7BD6"/>
  </w:style>
  <w:style w:type="paragraph" w:customStyle="1" w:styleId="731B90A7FAFB4FD68FDF658F5C292810">
    <w:name w:val="731B90A7FAFB4FD68FDF658F5C292810"/>
    <w:rsid w:val="003A7BD6"/>
  </w:style>
  <w:style w:type="paragraph" w:customStyle="1" w:styleId="07A85A4D55EE46EEA5DB1EE27009945E">
    <w:name w:val="07A85A4D55EE46EEA5DB1EE27009945E"/>
    <w:rsid w:val="003A7BD6"/>
  </w:style>
  <w:style w:type="paragraph" w:customStyle="1" w:styleId="5A8ABBED94FF44518CF1256944F0C4DA">
    <w:name w:val="5A8ABBED94FF44518CF1256944F0C4DA"/>
    <w:rsid w:val="003A7BD6"/>
  </w:style>
  <w:style w:type="paragraph" w:customStyle="1" w:styleId="0F8CBD8308FC494D8FCF3F0EAAB00F36">
    <w:name w:val="0F8CBD8308FC494D8FCF3F0EAAB00F36"/>
    <w:rsid w:val="003A7BD6"/>
  </w:style>
  <w:style w:type="paragraph" w:customStyle="1" w:styleId="F5635CE4AEA54666BED18682FEA47C2B">
    <w:name w:val="F5635CE4AEA54666BED18682FEA47C2B"/>
    <w:rsid w:val="003A7BD6"/>
  </w:style>
  <w:style w:type="paragraph" w:customStyle="1" w:styleId="02E67AE04B274E329F5202A7670E2ABA">
    <w:name w:val="02E67AE04B274E329F5202A7670E2ABA"/>
    <w:rsid w:val="003A7BD6"/>
  </w:style>
  <w:style w:type="paragraph" w:customStyle="1" w:styleId="AA0DE9E9D3D94780A01051E43E0CEC2D">
    <w:name w:val="AA0DE9E9D3D94780A01051E43E0CEC2D"/>
    <w:rsid w:val="003A7BD6"/>
  </w:style>
  <w:style w:type="paragraph" w:customStyle="1" w:styleId="FDCA582E06CC49E092E4F86CAFF03B9A">
    <w:name w:val="FDCA582E06CC49E092E4F86CAFF03B9A"/>
    <w:rsid w:val="003A7BD6"/>
  </w:style>
  <w:style w:type="paragraph" w:customStyle="1" w:styleId="2F3C1EADF5B64A2C90B8EFD1A6263A29">
    <w:name w:val="2F3C1EADF5B64A2C90B8EFD1A6263A29"/>
    <w:rsid w:val="003A7BD6"/>
  </w:style>
  <w:style w:type="paragraph" w:customStyle="1" w:styleId="1F67D892F37342458DD947DF3EB9CCBA">
    <w:name w:val="1F67D892F37342458DD947DF3EB9CCBA"/>
    <w:rsid w:val="003A7BD6"/>
  </w:style>
  <w:style w:type="paragraph" w:customStyle="1" w:styleId="7293E047C5CC4925B7390B61AFA48258">
    <w:name w:val="7293E047C5CC4925B7390B61AFA48258"/>
    <w:rsid w:val="003A7BD6"/>
  </w:style>
  <w:style w:type="paragraph" w:customStyle="1" w:styleId="FBDE4132D4CB44258A7C73205C349AFF">
    <w:name w:val="FBDE4132D4CB44258A7C73205C349AFF"/>
    <w:rsid w:val="003A7BD6"/>
  </w:style>
  <w:style w:type="paragraph" w:customStyle="1" w:styleId="AAAD7781F8C14F6CB047E031011AC5F6">
    <w:name w:val="AAAD7781F8C14F6CB047E031011AC5F6"/>
    <w:rsid w:val="003A7BD6"/>
  </w:style>
  <w:style w:type="paragraph" w:customStyle="1" w:styleId="D8B34507063D428B9F5730F268E74144">
    <w:name w:val="D8B34507063D428B9F5730F268E74144"/>
    <w:rsid w:val="003A7BD6"/>
  </w:style>
  <w:style w:type="paragraph" w:customStyle="1" w:styleId="95733E034E3546DDB8720582E706EF92">
    <w:name w:val="95733E034E3546DDB8720582E706EF92"/>
    <w:rsid w:val="003A7BD6"/>
  </w:style>
  <w:style w:type="paragraph" w:customStyle="1" w:styleId="8048C35CD3DF4BC88C3840E1EBAB051C">
    <w:name w:val="8048C35CD3DF4BC88C3840E1EBAB051C"/>
    <w:rsid w:val="003A7BD6"/>
  </w:style>
  <w:style w:type="paragraph" w:customStyle="1" w:styleId="27AC5DDCE07845FF8F3706ACD4D1CDBC">
    <w:name w:val="27AC5DDCE07845FF8F3706ACD4D1CDBC"/>
    <w:rsid w:val="003A7BD6"/>
  </w:style>
  <w:style w:type="paragraph" w:customStyle="1" w:styleId="00F542A1B28F4608BFDB5A41A73B907E">
    <w:name w:val="00F542A1B28F4608BFDB5A41A73B907E"/>
    <w:rsid w:val="003A7BD6"/>
  </w:style>
  <w:style w:type="paragraph" w:customStyle="1" w:styleId="4B8F66DFDAA04BA3A3673EAD325A21CA">
    <w:name w:val="4B8F66DFDAA04BA3A3673EAD325A21CA"/>
    <w:rsid w:val="003A7BD6"/>
  </w:style>
  <w:style w:type="paragraph" w:customStyle="1" w:styleId="9A029DB9662B4CB2962632C03A5512D4">
    <w:name w:val="9A029DB9662B4CB2962632C03A5512D4"/>
    <w:rsid w:val="003A7B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C:\Users\user\AppData\Roaming\Microsoft\Templates\Blue grey resume.dotx</Template>
  <TotalTime>0</TotalTime>
  <Pages>2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2020-02-16T21:06:00Z</dcterms:created>
  <dcterms:modified xsi:type="dcterms:W3CDTF">2020-05-23T16:41:00Z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